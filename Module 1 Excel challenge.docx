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900"/>
      </w:tblGrid>
      <w:tr w:rsidR="004B7E44" w14:paraId="224DE09A" w14:textId="77777777" w:rsidTr="004B7E44">
        <w:trPr>
          <w:trHeight w:val="2536"/>
        </w:trPr>
        <w:tc>
          <w:tcPr>
            <w:tcW w:w="8541" w:type="dxa"/>
            <w:tcBorders>
              <w:top w:val="nil"/>
              <w:left w:val="nil"/>
              <w:bottom w:val="nil"/>
              <w:right w:val="nil"/>
            </w:tcBorders>
          </w:tcPr>
          <w:p w14:paraId="6D6EFDBE" w14:textId="77777777" w:rsidR="004B7E44" w:rsidRDefault="004B7E44" w:rsidP="004B7E44">
            <w:r>
              <w:rPr>
                <w:noProof/>
              </w:rPr>
              <mc:AlternateContent>
                <mc:Choice Requires="wps">
                  <w:drawing>
                    <wp:inline distT="0" distB="0" distL="0" distR="0" wp14:anchorId="129488B4" wp14:editId="75845859">
                      <wp:extent cx="5226050" cy="2025650"/>
                      <wp:effectExtent l="0" t="0" r="0" b="0"/>
                      <wp:docPr id="8" name="Text Box 8"/>
                      <wp:cNvGraphicFramePr/>
                      <a:graphic xmlns:a="http://schemas.openxmlformats.org/drawingml/2006/main">
                        <a:graphicData uri="http://schemas.microsoft.com/office/word/2010/wordprocessingShape">
                          <wps:wsp>
                            <wps:cNvSpPr txBox="1"/>
                            <wps:spPr>
                              <a:xfrm>
                                <a:off x="0" y="0"/>
                                <a:ext cx="5226050" cy="2025650"/>
                              </a:xfrm>
                              <a:prstGeom prst="rect">
                                <a:avLst/>
                              </a:prstGeom>
                              <a:noFill/>
                              <a:ln w="6350">
                                <a:noFill/>
                              </a:ln>
                            </wps:spPr>
                            <wps:txbx>
                              <w:txbxContent>
                                <w:p w14:paraId="015CD655" w14:textId="26F76583" w:rsidR="00D93957" w:rsidRPr="00D93957" w:rsidRDefault="00D93957" w:rsidP="004B7E44">
                                  <w:pPr>
                                    <w:pStyle w:val="Title"/>
                                    <w:rPr>
                                      <w:sz w:val="56"/>
                                      <w:szCs w:val="56"/>
                                    </w:rPr>
                                  </w:pPr>
                                  <w:r w:rsidRPr="00D93957">
                                    <w:rPr>
                                      <w:sz w:val="56"/>
                                      <w:szCs w:val="56"/>
                                    </w:rPr>
                                    <w:t>Carleton University-EDX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29488B4" id="_x0000_t202" coordsize="21600,21600" o:spt="202" path="m,l,21600r21600,l21600,xe">
                      <v:stroke joinstyle="miter"/>
                      <v:path gradientshapeok="t" o:connecttype="rect"/>
                    </v:shapetype>
                    <v:shape id="Text Box 8" o:spid="_x0000_s1026" type="#_x0000_t202" style="width:411.5pt;height:1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" filled="f" stroked="f" strokeweight=".5pt">
                      <v:textbox>
                        <w:txbxContent>
                          <w:p w14:paraId="015CD655" w14:textId="26F76583" w:rsidR="00D93957" w:rsidRPr="00D93957" w:rsidRDefault="00D93957" w:rsidP="004B7E44">
                            <w:pPr>
                              <w:pStyle w:val="Title"/>
                              <w:rPr>
                                <w:sz w:val="56"/>
                                <w:szCs w:val="56"/>
                              </w:rPr>
                            </w:pPr>
                            <w:r w:rsidRPr="00D93957">
                              <w:rPr>
                                <w:sz w:val="56"/>
                                <w:szCs w:val="56"/>
                              </w:rPr>
                              <w:t>Carleton University-EDX</w:t>
                            </w:r>
                          </w:p>
                        </w:txbxContent>
                      </v:textbox>
                      <w10:anchorlock/>
                    </v:shape>
                  </w:pict>
                </mc:Fallback>
              </mc:AlternateContent>
            </w:r>
          </w:p>
          <w:p w14:paraId="5609661F" w14:textId="77777777" w:rsidR="004B7E44" w:rsidRDefault="004B7E44" w:rsidP="004B7E44">
            <w:r>
              <w:rPr>
                <w:noProof/>
              </w:rPr>
              <mc:AlternateContent>
                <mc:Choice Requires="wps">
                  <w:drawing>
                    <wp:inline distT="0" distB="0" distL="0" distR="0" wp14:anchorId="12CA5E76" wp14:editId="789698AD">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0190C5B"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419F9618" w14:textId="77777777" w:rsidR="004B7E44" w:rsidRDefault="004B7E44" w:rsidP="004B7E44">
            <w:r>
              <w:rPr>
                <w:noProof/>
              </w:rPr>
              <mc:AlternateContent>
                <mc:Choice Requires="wps">
                  <w:drawing>
                    <wp:inline distT="0" distB="0" distL="0" distR="0" wp14:anchorId="446C0D73" wp14:editId="4EBDD714">
                      <wp:extent cx="5651500" cy="746975"/>
                      <wp:effectExtent l="0" t="0" r="0" b="0"/>
                      <wp:docPr id="3" name="Text Box 3"/>
                      <wp:cNvGraphicFramePr/>
                      <a:graphic xmlns:a="http://schemas.openxmlformats.org/drawingml/2006/main">
                        <a:graphicData uri="http://schemas.microsoft.com/office/word/2010/wordprocessingShape">
                          <wps:wsp>
                            <wps:cNvSpPr txBox="1"/>
                            <wps:spPr>
                              <a:xfrm>
                                <a:off x="0" y="0"/>
                                <a:ext cx="5651500" cy="746975"/>
                              </a:xfrm>
                              <a:prstGeom prst="rect">
                                <a:avLst/>
                              </a:prstGeom>
                              <a:noFill/>
                              <a:ln w="6350">
                                <a:noFill/>
                              </a:ln>
                            </wps:spPr>
                            <wps:txbx>
                              <w:txbxContent>
                                <w:p w14:paraId="669B6FC3" w14:textId="017EC75C" w:rsidR="00D93957" w:rsidRPr="004B7E44" w:rsidRDefault="00082437" w:rsidP="00D93957">
                                  <w:pPr>
                                    <w:pStyle w:val="Title"/>
                                    <w:jc w:val="center"/>
                                  </w:pPr>
                                  <w:hyperlink r:id="rId7" w:history="1">
                                    <w:r w:rsidR="00D93957" w:rsidRPr="00D93957">
                                      <w:rPr>
                                        <w:sz w:val="44"/>
                                        <w:szCs w:val="44"/>
                                      </w:rPr>
                                      <w:t>Bootcamp</w:t>
                                    </w:r>
                                    <w:r w:rsidR="00D93957">
                                      <w:rPr>
                                        <w:sz w:val="44"/>
                                        <w:szCs w:val="44"/>
                                      </w:rPr>
                                      <w:t xml:space="preserve">                                                 </w:t>
                                    </w:r>
                                    <w:r w:rsidR="00D93957" w:rsidRPr="00D93957">
                                      <w:rPr>
                                        <w:sz w:val="44"/>
                                        <w:szCs w:val="44"/>
                                      </w:rPr>
                                      <w:t>CARL-VIRT-DATA-PT-07-2023-U-LOLC-MTTH</w:t>
                                    </w:r>
                                  </w:hyperlink>
                                  <w:r w:rsidR="00D93957" w:rsidRPr="00D93957">
                                    <w:rPr>
                                      <w:sz w:val="44"/>
                                      <w:szCs w:val="44"/>
                                    </w:rPr>
                                    <w:t>I</w:t>
                                  </w:r>
                                </w:p>
                                <w:p w14:paraId="6F988C7F" w14:textId="741B7FFA" w:rsidR="004B7E44" w:rsidRPr="004B7E44" w:rsidRDefault="004B7E44" w:rsidP="004B7E44">
                                  <w:pPr>
                                    <w:pStyle w:val="Subtitle"/>
                                  </w:pPr>
                                  <w:proofErr w:type="spellStart"/>
                                  <w:r w:rsidRPr="004B7E44">
                                    <w:t>ubtitle</w:t>
                                  </w:r>
                                  <w:proofErr w:type="spellEnd"/>
                                  <w:r w:rsidRPr="004B7E44">
                                    <w:t xml:space="preserve"> text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6C0D73" id="Text Box 3" o:spid="_x0000_s1027" type="#_x0000_t202" style="width:445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" filled="f" stroked="f" strokeweight=".5pt">
                      <v:textbox>
                        <w:txbxContent>
                          <w:p w14:paraId="669B6FC3" w14:textId="017EC75C" w:rsidR="00D93957" w:rsidRPr="004B7E44" w:rsidRDefault="00082437" w:rsidP="00D93957">
                            <w:pPr>
                              <w:pStyle w:val="Title"/>
                              <w:jc w:val="center"/>
                            </w:pPr>
                            <w:hyperlink r:id="rId8" w:history="1">
                              <w:r w:rsidR="00D93957" w:rsidRPr="00D93957">
                                <w:rPr>
                                  <w:sz w:val="44"/>
                                  <w:szCs w:val="44"/>
                                </w:rPr>
                                <w:t>Bootcamp</w:t>
                              </w:r>
                              <w:r w:rsidR="00D93957">
                                <w:rPr>
                                  <w:sz w:val="44"/>
                                  <w:szCs w:val="44"/>
                                </w:rPr>
                                <w:t xml:space="preserve">                                                 </w:t>
                              </w:r>
                              <w:r w:rsidR="00D93957" w:rsidRPr="00D93957">
                                <w:rPr>
                                  <w:sz w:val="44"/>
                                  <w:szCs w:val="44"/>
                                </w:rPr>
                                <w:t>CARL-VIRT-DATA-PT-07-2023-U-LOLC-MTTH</w:t>
                              </w:r>
                            </w:hyperlink>
                            <w:r w:rsidR="00D93957" w:rsidRPr="00D93957">
                              <w:rPr>
                                <w:sz w:val="44"/>
                                <w:szCs w:val="44"/>
                              </w:rPr>
                              <w:t>I</w:t>
                            </w:r>
                          </w:p>
                          <w:p w14:paraId="6F988C7F" w14:textId="741B7FFA" w:rsidR="004B7E44" w:rsidRPr="004B7E44" w:rsidRDefault="004B7E44" w:rsidP="004B7E44">
                            <w:pPr>
                              <w:pStyle w:val="Subtitle"/>
                            </w:pPr>
                            <w:proofErr w:type="spellStart"/>
                            <w:r w:rsidRPr="004B7E44">
                              <w:t>ubtitle</w:t>
                            </w:r>
                            <w:proofErr w:type="spellEnd"/>
                            <w:r w:rsidRPr="004B7E44">
                              <w:t xml:space="preserve"> text here</w:t>
                            </w:r>
                          </w:p>
                        </w:txbxContent>
                      </v:textbox>
                      <w10:anchorlock/>
                    </v:shape>
                  </w:pict>
                </mc:Fallback>
              </mc:AlternateContent>
            </w:r>
          </w:p>
        </w:tc>
      </w:tr>
      <w:tr w:rsidR="004B7E44" w14:paraId="2100EB35" w14:textId="77777777" w:rsidTr="004B7E44">
        <w:trPr>
          <w:trHeight w:val="3814"/>
        </w:trPr>
        <w:tc>
          <w:tcPr>
            <w:tcW w:w="8541" w:type="dxa"/>
            <w:tcBorders>
              <w:top w:val="nil"/>
              <w:left w:val="nil"/>
              <w:bottom w:val="nil"/>
              <w:right w:val="nil"/>
            </w:tcBorders>
            <w:vAlign w:val="bottom"/>
          </w:tcPr>
          <w:p w14:paraId="20AE2B2B" w14:textId="77777777" w:rsidR="004B7E44" w:rsidRDefault="004B7E44" w:rsidP="004B7E44">
            <w:pPr>
              <w:rPr>
                <w:noProof/>
              </w:rPr>
            </w:pPr>
            <w:r>
              <w:rPr>
                <w:noProof/>
              </w:rPr>
              <mc:AlternateContent>
                <mc:Choice Requires="wps">
                  <w:drawing>
                    <wp:inline distT="0" distB="0" distL="0" distR="0" wp14:anchorId="1B26F186" wp14:editId="400C6C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69F4A501" w14:textId="55C2FF11" w:rsidR="004B7E44" w:rsidRPr="00D93957" w:rsidRDefault="00D93957" w:rsidP="004B7E44">
                                  <w:pPr>
                                    <w:pStyle w:val="Heading1"/>
                                    <w:rPr>
                                      <w:lang w:val="en-CA"/>
                                    </w:rPr>
                                  </w:pPr>
                                  <w:r>
                                    <w:rPr>
                                      <w:lang w:val="en-CA"/>
                                    </w:rPr>
                                    <w:t xml:space="preserve">Khadija </w:t>
                                  </w:r>
                                  <w:proofErr w:type="spellStart"/>
                                  <w:r>
                                    <w:rPr>
                                      <w:lang w:val="en-CA"/>
                                    </w:rPr>
                                    <w:t>Fahr</w:t>
                                  </w:r>
                                  <w:proofErr w:type="spellEnd"/>
                                  <w:r>
                                    <w:rPr>
                                      <w:lang w:val="en-C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B26F186"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69F4A501" w14:textId="55C2FF11" w:rsidR="004B7E44" w:rsidRPr="00D93957" w:rsidRDefault="00D93957" w:rsidP="004B7E44">
                            <w:pPr>
                              <w:pStyle w:val="Heading1"/>
                              <w:rPr>
                                <w:lang w:val="en-CA"/>
                              </w:rPr>
                            </w:pPr>
                            <w:r>
                              <w:rPr>
                                <w:lang w:val="en-CA"/>
                              </w:rPr>
                              <w:t xml:space="preserve">Khadija </w:t>
                            </w:r>
                            <w:proofErr w:type="spellStart"/>
                            <w:r>
                              <w:rPr>
                                <w:lang w:val="en-CA"/>
                              </w:rPr>
                              <w:t>Fahr</w:t>
                            </w:r>
                            <w:proofErr w:type="spellEnd"/>
                            <w:r>
                              <w:rPr>
                                <w:lang w:val="en-CA"/>
                              </w:rPr>
                              <w:t xml:space="preserve"> </w:t>
                            </w:r>
                          </w:p>
                        </w:txbxContent>
                      </v:textbox>
                      <w10:anchorlock/>
                    </v:shape>
                  </w:pict>
                </mc:Fallback>
              </mc:AlternateContent>
            </w:r>
          </w:p>
          <w:p w14:paraId="54BAE570" w14:textId="77777777" w:rsidR="004B7E44" w:rsidRDefault="004B7E44" w:rsidP="004B7E44">
            <w:pPr>
              <w:rPr>
                <w:noProof/>
              </w:rPr>
            </w:pPr>
            <w:r>
              <w:rPr>
                <w:noProof/>
              </w:rPr>
              <mc:AlternateContent>
                <mc:Choice Requires="wps">
                  <w:drawing>
                    <wp:inline distT="0" distB="0" distL="0" distR="0" wp14:anchorId="37BDD677" wp14:editId="08D961AF">
                      <wp:extent cx="2524259" cy="605155"/>
                      <wp:effectExtent l="0" t="0" r="0" b="4445"/>
                      <wp:docPr id="7"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14:paraId="4A042369" w14:textId="624F5DA9" w:rsidR="004B7E44" w:rsidRPr="004B7E44" w:rsidRDefault="00D93957" w:rsidP="004B7E44">
                                  <w:r>
                                    <w:t xml:space="preserve">36 </w:t>
                                  </w:r>
                                  <w:proofErr w:type="spellStart"/>
                                  <w:r>
                                    <w:t>moorcroft</w:t>
                                  </w:r>
                                  <w:proofErr w:type="spellEnd"/>
                                  <w:r>
                                    <w:t xml:space="preserve"> </w:t>
                                  </w:r>
                                  <w:proofErr w:type="spellStart"/>
                                  <w:r>
                                    <w:t>rd</w:t>
                                  </w:r>
                                  <w:proofErr w:type="spellEnd"/>
                                  <w:r>
                                    <w:t xml:space="preserve"> </w:t>
                                  </w:r>
                                </w:p>
                                <w:p w14:paraId="1BCF5873" w14:textId="777BC5CB" w:rsidR="004B7E44" w:rsidRPr="004B7E44" w:rsidRDefault="00B30AA6" w:rsidP="004B7E44">
                                  <w:r>
                                    <w:t>Ottawa</w:t>
                                  </w:r>
                                  <w:r w:rsidR="004B7E44" w:rsidRPr="004B7E44">
                                    <w:t xml:space="preserve">, </w:t>
                                  </w:r>
                                  <w:r>
                                    <w:t>ON</w:t>
                                  </w:r>
                                  <w:r w:rsidR="004B7E44" w:rsidRPr="004B7E44">
                                    <w:t xml:space="preserve"> </w:t>
                                  </w:r>
                                  <w:r>
                                    <w:t>K2G0M7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7BDD677" id="Text Box 7" o:spid="_x0000_s1029"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" filled="f" stroked="f" strokeweight=".5pt">
                      <v:textbox>
                        <w:txbxContent>
                          <w:p w14:paraId="4A042369" w14:textId="624F5DA9" w:rsidR="004B7E44" w:rsidRPr="004B7E44" w:rsidRDefault="00D93957" w:rsidP="004B7E44">
                            <w:r>
                              <w:t xml:space="preserve">36 </w:t>
                            </w:r>
                            <w:proofErr w:type="spellStart"/>
                            <w:r>
                              <w:t>moorcroft</w:t>
                            </w:r>
                            <w:proofErr w:type="spellEnd"/>
                            <w:r>
                              <w:t xml:space="preserve"> </w:t>
                            </w:r>
                            <w:proofErr w:type="spellStart"/>
                            <w:r>
                              <w:t>rd</w:t>
                            </w:r>
                            <w:proofErr w:type="spellEnd"/>
                            <w:r>
                              <w:t xml:space="preserve"> </w:t>
                            </w:r>
                          </w:p>
                          <w:p w14:paraId="1BCF5873" w14:textId="777BC5CB" w:rsidR="004B7E44" w:rsidRPr="004B7E44" w:rsidRDefault="00B30AA6" w:rsidP="004B7E44">
                            <w:r>
                              <w:t>Ottawa</w:t>
                            </w:r>
                            <w:r w:rsidR="004B7E44" w:rsidRPr="004B7E44">
                              <w:t xml:space="preserve">, </w:t>
                            </w:r>
                            <w:r>
                              <w:t>ON</w:t>
                            </w:r>
                            <w:r w:rsidR="004B7E44" w:rsidRPr="004B7E44">
                              <w:t xml:space="preserve"> </w:t>
                            </w:r>
                            <w:r>
                              <w:t>K2G0M7</w:t>
                            </w:r>
                          </w:p>
                        </w:txbxContent>
                      </v:textbox>
                      <w10:anchorlock/>
                    </v:shape>
                  </w:pict>
                </mc:Fallback>
              </mc:AlternateContent>
            </w:r>
            <w:r>
              <w:rPr>
                <w:noProof/>
              </w:rPr>
              <mc:AlternateContent>
                <mc:Choice Requires="wps">
                  <w:drawing>
                    <wp:inline distT="0" distB="0" distL="0" distR="0" wp14:anchorId="168530DF" wp14:editId="350F48D9">
                      <wp:extent cx="3079750" cy="571500"/>
                      <wp:effectExtent l="0" t="0" r="0" b="0"/>
                      <wp:docPr id="10" name="Text Box 10"/>
                      <wp:cNvGraphicFramePr/>
                      <a:graphic xmlns:a="http://schemas.openxmlformats.org/drawingml/2006/main">
                        <a:graphicData uri="http://schemas.microsoft.com/office/word/2010/wordprocessingShape">
                          <wps:wsp>
                            <wps:cNvSpPr txBox="1"/>
                            <wps:spPr>
                              <a:xfrm>
                                <a:off x="0" y="0"/>
                                <a:ext cx="3079750" cy="571500"/>
                              </a:xfrm>
                              <a:prstGeom prst="rect">
                                <a:avLst/>
                              </a:prstGeom>
                              <a:noFill/>
                              <a:ln w="6350">
                                <a:noFill/>
                              </a:ln>
                            </wps:spPr>
                            <wps:txbx>
                              <w:txbxContent>
                                <w:p w14:paraId="7B875400" w14:textId="0B203962" w:rsidR="004B7E44" w:rsidRDefault="004B7E44" w:rsidP="004B7E44">
                                  <w:r>
                                    <w:t>Phone</w:t>
                                  </w:r>
                                  <w:r w:rsidR="00D93957">
                                    <w:t xml:space="preserve"> 6133232670</w:t>
                                  </w:r>
                                </w:p>
                                <w:p w14:paraId="11AE8BB3" w14:textId="114A6162" w:rsidR="004B7E44" w:rsidRPr="004B7E44" w:rsidRDefault="004B7E44" w:rsidP="004B7E44">
                                  <w:r>
                                    <w:t>Email</w:t>
                                  </w:r>
                                  <w:r w:rsidR="00D93957">
                                    <w:t xml:space="preserve"> Khadija.fahr@googlemail.com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68530DF" id="Text Box 10" o:spid="_x0000_s1030" type="#_x0000_t202" style="width:242.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" filled="f" stroked="f" strokeweight=".5pt">
                      <v:textbox>
                        <w:txbxContent>
                          <w:p w14:paraId="7B875400" w14:textId="0B203962" w:rsidR="004B7E44" w:rsidRDefault="004B7E44" w:rsidP="004B7E44">
                            <w:r>
                              <w:t>Phone</w:t>
                            </w:r>
                            <w:r w:rsidR="00D93957">
                              <w:t xml:space="preserve"> 6133232670</w:t>
                            </w:r>
                          </w:p>
                          <w:p w14:paraId="11AE8BB3" w14:textId="114A6162" w:rsidR="004B7E44" w:rsidRPr="004B7E44" w:rsidRDefault="004B7E44" w:rsidP="004B7E44">
                            <w:r>
                              <w:t>Email</w:t>
                            </w:r>
                            <w:r w:rsidR="00D93957">
                              <w:t xml:space="preserve"> Khadija.fahr@googlemail.com</w:t>
                            </w:r>
                          </w:p>
                        </w:txbxContent>
                      </v:textbox>
                      <w10:anchorlock/>
                    </v:shape>
                  </w:pict>
                </mc:Fallback>
              </mc:AlternateContent>
            </w:r>
          </w:p>
        </w:tc>
      </w:tr>
    </w:tbl>
    <w:p w14:paraId="3B4C0AD9" w14:textId="13D848B1" w:rsidR="004B7E44" w:rsidRDefault="004B7E44" w:rsidP="004B7E44">
      <w:r>
        <w:rPr>
          <w:noProof/>
        </w:rPr>
        <w:drawing>
          <wp:anchor distT="0" distB="0" distL="114300" distR="114300" simplePos="0" relativeHeight="251655168" behindDoc="1" locked="0" layoutInCell="1" allowOverlap="1" wp14:anchorId="2828CE22" wp14:editId="296D1C49">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6192" behindDoc="1" locked="0" layoutInCell="1" allowOverlap="1" wp14:anchorId="72436CE3" wp14:editId="59E2D52A">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247D4" id="Rectangle 2" o:spid="_x0000_s1026" alt="colored rectangle" style="position:absolute;margin-left:-57.6pt;margin-top:162.2pt;width:531.35pt;height:47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6F490251" w14:textId="219EA652" w:rsidR="004B7E44" w:rsidRDefault="00B30AA6">
      <w:pPr>
        <w:spacing w:after="200"/>
      </w:pPr>
      <w:r>
        <w:rPr>
          <w:noProof/>
        </w:rPr>
        <mc:AlternateContent>
          <mc:Choice Requires="wpg">
            <w:drawing>
              <wp:anchor distT="0" distB="0" distL="114300" distR="114300" simplePos="0" relativeHeight="251660288" behindDoc="0" locked="0" layoutInCell="1" allowOverlap="1" wp14:anchorId="473A458C" wp14:editId="7C18D610">
                <wp:simplePos x="0" y="0"/>
                <wp:positionH relativeFrom="column">
                  <wp:posOffset>-97155</wp:posOffset>
                </wp:positionH>
                <wp:positionV relativeFrom="paragraph">
                  <wp:posOffset>7811135</wp:posOffset>
                </wp:positionV>
                <wp:extent cx="684055" cy="683600"/>
                <wp:effectExtent l="0" t="0" r="1905" b="2540"/>
                <wp:wrapNone/>
                <wp:docPr id="9" name="Graphic 201" descr="logo-placeholder"/>
                <wp:cNvGraphicFramePr/>
                <a:graphic xmlns:a="http://schemas.openxmlformats.org/drawingml/2006/main">
                  <a:graphicData uri="http://schemas.microsoft.com/office/word/2010/wordprocessingGroup">
                    <wpg:wgp>
                      <wpg:cNvGrpSpPr/>
                      <wpg:grpSpPr>
                        <a:xfrm>
                          <a:off x="0" y="0"/>
                          <a:ext cx="684055" cy="683600"/>
                          <a:chOff x="0" y="0"/>
                          <a:chExt cx="684055" cy="683600"/>
                        </a:xfrm>
                        <a:solidFill>
                          <a:schemeClr val="bg1">
                            <a:lumMod val="95000"/>
                          </a:schemeClr>
                        </a:solidFill>
                      </wpg:grpSpPr>
                      <wps:wsp>
                        <wps:cNvPr id="13" name="Freeform: Shape 13"/>
                        <wps:cNvSpPr/>
                        <wps:spPr>
                          <a:xfrm>
                            <a:off x="128260" y="128175"/>
                            <a:ext cx="427534" cy="256350"/>
                          </a:xfrm>
                          <a:custGeom>
                            <a:avLst/>
                            <a:gdLst>
                              <a:gd name="connsiteX0" fmla="*/ 427534 w 427534"/>
                              <a:gd name="connsiteY0" fmla="*/ 256350 h 256350"/>
                              <a:gd name="connsiteX1" fmla="*/ 427534 w 427534"/>
                              <a:gd name="connsiteY1" fmla="*/ 42725 h 256350"/>
                              <a:gd name="connsiteX2" fmla="*/ 427534 w 427534"/>
                              <a:gd name="connsiteY2" fmla="*/ 0 h 256350"/>
                              <a:gd name="connsiteX3" fmla="*/ 384781 w 427534"/>
                              <a:gd name="connsiteY3" fmla="*/ 0 h 256350"/>
                              <a:gd name="connsiteX4" fmla="*/ 42753 w 427534"/>
                              <a:gd name="connsiteY4" fmla="*/ 0 h 256350"/>
                              <a:gd name="connsiteX5" fmla="*/ 0 w 427534"/>
                              <a:gd name="connsiteY5" fmla="*/ 0 h 256350"/>
                              <a:gd name="connsiteX6" fmla="*/ 0 w 427534"/>
                              <a:gd name="connsiteY6" fmla="*/ 42725 h 256350"/>
                              <a:gd name="connsiteX7" fmla="*/ 0 w 427534"/>
                              <a:gd name="connsiteY7" fmla="*/ 128175 h 256350"/>
                              <a:gd name="connsiteX8" fmla="*/ 42753 w 427534"/>
                              <a:gd name="connsiteY8" fmla="*/ 128175 h 256350"/>
                              <a:gd name="connsiteX9" fmla="*/ 42753 w 427534"/>
                              <a:gd name="connsiteY9" fmla="*/ 42725 h 256350"/>
                              <a:gd name="connsiteX10" fmla="*/ 384781 w 427534"/>
                              <a:gd name="connsiteY10" fmla="*/ 42725 h 256350"/>
                              <a:gd name="connsiteX11" fmla="*/ 384781 w 427534"/>
                              <a:gd name="connsiteY11" fmla="*/ 256350 h 2563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427534" h="256350">
                                <a:moveTo>
                                  <a:pt x="427534" y="256350"/>
                                </a:moveTo>
                                <a:lnTo>
                                  <a:pt x="427534" y="42725"/>
                                </a:lnTo>
                                <a:lnTo>
                                  <a:pt x="427534" y="0"/>
                                </a:lnTo>
                                <a:lnTo>
                                  <a:pt x="384781" y="0"/>
                                </a:lnTo>
                                <a:lnTo>
                                  <a:pt x="42753" y="0"/>
                                </a:lnTo>
                                <a:lnTo>
                                  <a:pt x="0" y="0"/>
                                </a:lnTo>
                                <a:lnTo>
                                  <a:pt x="0" y="42725"/>
                                </a:lnTo>
                                <a:lnTo>
                                  <a:pt x="0" y="128175"/>
                                </a:lnTo>
                                <a:lnTo>
                                  <a:pt x="42753" y="128175"/>
                                </a:lnTo>
                                <a:lnTo>
                                  <a:pt x="42753" y="42725"/>
                                </a:lnTo>
                                <a:lnTo>
                                  <a:pt x="384781" y="42725"/>
                                </a:lnTo>
                                <a:lnTo>
                                  <a:pt x="384781" y="256350"/>
                                </a:lnTo>
                                <a:close/>
                              </a:path>
                            </a:pathLst>
                          </a:custGeom>
                          <a:solidFill>
                            <a:schemeClr val="bg1">
                              <a:lumMod val="95000"/>
                            </a:schemeClr>
                          </a:solidFill>
                          <a:ln w="711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 name="Freeform: Shape 14"/>
                        <wps:cNvSpPr/>
                        <wps:spPr>
                          <a:xfrm>
                            <a:off x="128260" y="299075"/>
                            <a:ext cx="427534" cy="256350"/>
                          </a:xfrm>
                          <a:custGeom>
                            <a:avLst/>
                            <a:gdLst>
                              <a:gd name="connsiteX0" fmla="*/ 0 w 427534"/>
                              <a:gd name="connsiteY0" fmla="*/ 213625 h 256350"/>
                              <a:gd name="connsiteX1" fmla="*/ 0 w 427534"/>
                              <a:gd name="connsiteY1" fmla="*/ 256350 h 256350"/>
                              <a:gd name="connsiteX2" fmla="*/ 42753 w 427534"/>
                              <a:gd name="connsiteY2" fmla="*/ 256350 h 256350"/>
                              <a:gd name="connsiteX3" fmla="*/ 384781 w 427534"/>
                              <a:gd name="connsiteY3" fmla="*/ 256350 h 256350"/>
                              <a:gd name="connsiteX4" fmla="*/ 427534 w 427534"/>
                              <a:gd name="connsiteY4" fmla="*/ 256350 h 256350"/>
                              <a:gd name="connsiteX5" fmla="*/ 427534 w 427534"/>
                              <a:gd name="connsiteY5" fmla="*/ 128175 h 256350"/>
                              <a:gd name="connsiteX6" fmla="*/ 384781 w 427534"/>
                              <a:gd name="connsiteY6" fmla="*/ 128175 h 256350"/>
                              <a:gd name="connsiteX7" fmla="*/ 384781 w 427534"/>
                              <a:gd name="connsiteY7" fmla="*/ 213625 h 256350"/>
                              <a:gd name="connsiteX8" fmla="*/ 42753 w 427534"/>
                              <a:gd name="connsiteY8" fmla="*/ 213625 h 256350"/>
                              <a:gd name="connsiteX9" fmla="*/ 42753 w 427534"/>
                              <a:gd name="connsiteY9" fmla="*/ 0 h 256350"/>
                              <a:gd name="connsiteX10" fmla="*/ 0 w 427534"/>
                              <a:gd name="connsiteY10" fmla="*/ 0 h 2563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427534" h="256350">
                                <a:moveTo>
                                  <a:pt x="0" y="213625"/>
                                </a:moveTo>
                                <a:lnTo>
                                  <a:pt x="0" y="256350"/>
                                </a:lnTo>
                                <a:lnTo>
                                  <a:pt x="42753" y="256350"/>
                                </a:lnTo>
                                <a:lnTo>
                                  <a:pt x="384781" y="256350"/>
                                </a:lnTo>
                                <a:lnTo>
                                  <a:pt x="427534" y="256350"/>
                                </a:lnTo>
                                <a:lnTo>
                                  <a:pt x="427534" y="128175"/>
                                </a:lnTo>
                                <a:lnTo>
                                  <a:pt x="384781" y="128175"/>
                                </a:lnTo>
                                <a:lnTo>
                                  <a:pt x="384781" y="213625"/>
                                </a:lnTo>
                                <a:lnTo>
                                  <a:pt x="42753" y="213625"/>
                                </a:lnTo>
                                <a:lnTo>
                                  <a:pt x="42753" y="0"/>
                                </a:lnTo>
                                <a:lnTo>
                                  <a:pt x="0" y="0"/>
                                </a:lnTo>
                                <a:close/>
                              </a:path>
                            </a:pathLst>
                          </a:custGeom>
                          <a:solidFill>
                            <a:schemeClr val="bg1">
                              <a:lumMod val="95000"/>
                            </a:schemeClr>
                          </a:solidFill>
                          <a:ln w="711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 name="Freeform: Shape 15"/>
                        <wps:cNvSpPr/>
                        <wps:spPr>
                          <a:xfrm>
                            <a:off x="213767" y="213625"/>
                            <a:ext cx="256520" cy="256350"/>
                          </a:xfrm>
                          <a:custGeom>
                            <a:avLst/>
                            <a:gdLst>
                              <a:gd name="connsiteX0" fmla="*/ 128260 w 256520"/>
                              <a:gd name="connsiteY0" fmla="*/ 0 h 256350"/>
                              <a:gd name="connsiteX1" fmla="*/ 85507 w 256520"/>
                              <a:gd name="connsiteY1" fmla="*/ 0 h 256350"/>
                              <a:gd name="connsiteX2" fmla="*/ 42753 w 256520"/>
                              <a:gd name="connsiteY2" fmla="*/ 0 h 256350"/>
                              <a:gd name="connsiteX3" fmla="*/ 0 w 256520"/>
                              <a:gd name="connsiteY3" fmla="*/ 0 h 256350"/>
                              <a:gd name="connsiteX4" fmla="*/ 0 w 256520"/>
                              <a:gd name="connsiteY4" fmla="*/ 42725 h 256350"/>
                              <a:gd name="connsiteX5" fmla="*/ 0 w 256520"/>
                              <a:gd name="connsiteY5" fmla="*/ 213625 h 256350"/>
                              <a:gd name="connsiteX6" fmla="*/ 0 w 256520"/>
                              <a:gd name="connsiteY6" fmla="*/ 256350 h 256350"/>
                              <a:gd name="connsiteX7" fmla="*/ 213767 w 256520"/>
                              <a:gd name="connsiteY7" fmla="*/ 256350 h 256350"/>
                              <a:gd name="connsiteX8" fmla="*/ 256521 w 256520"/>
                              <a:gd name="connsiteY8" fmla="*/ 256350 h 256350"/>
                              <a:gd name="connsiteX9" fmla="*/ 256521 w 256520"/>
                              <a:gd name="connsiteY9" fmla="*/ 213625 h 256350"/>
                              <a:gd name="connsiteX10" fmla="*/ 256521 w 256520"/>
                              <a:gd name="connsiteY10" fmla="*/ 42725 h 256350"/>
                              <a:gd name="connsiteX11" fmla="*/ 256521 w 256520"/>
                              <a:gd name="connsiteY11" fmla="*/ 0 h 256350"/>
                              <a:gd name="connsiteX12" fmla="*/ 213767 w 256520"/>
                              <a:gd name="connsiteY12" fmla="*/ 0 h 256350"/>
                              <a:gd name="connsiteX13" fmla="*/ 171014 w 256520"/>
                              <a:gd name="connsiteY13" fmla="*/ 0 h 256350"/>
                              <a:gd name="connsiteX14" fmla="*/ 171014 w 256520"/>
                              <a:gd name="connsiteY14" fmla="*/ 42725 h 256350"/>
                              <a:gd name="connsiteX15" fmla="*/ 213767 w 256520"/>
                              <a:gd name="connsiteY15" fmla="*/ 42725 h 256350"/>
                              <a:gd name="connsiteX16" fmla="*/ 213767 w 256520"/>
                              <a:gd name="connsiteY16" fmla="*/ 213625 h 256350"/>
                              <a:gd name="connsiteX17" fmla="*/ 42753 w 256520"/>
                              <a:gd name="connsiteY17" fmla="*/ 213625 h 256350"/>
                              <a:gd name="connsiteX18" fmla="*/ 42753 w 256520"/>
                              <a:gd name="connsiteY18" fmla="*/ 42725 h 256350"/>
                              <a:gd name="connsiteX19" fmla="*/ 85507 w 256520"/>
                              <a:gd name="connsiteY19" fmla="*/ 42725 h 256350"/>
                              <a:gd name="connsiteX20" fmla="*/ 85507 w 256520"/>
                              <a:gd name="connsiteY20" fmla="*/ 128175 h 256350"/>
                              <a:gd name="connsiteX21" fmla="*/ 85507 w 256520"/>
                              <a:gd name="connsiteY21" fmla="*/ 170900 h 256350"/>
                              <a:gd name="connsiteX22" fmla="*/ 128260 w 256520"/>
                              <a:gd name="connsiteY22" fmla="*/ 170900 h 256350"/>
                              <a:gd name="connsiteX23" fmla="*/ 171014 w 256520"/>
                              <a:gd name="connsiteY23" fmla="*/ 170900 h 256350"/>
                              <a:gd name="connsiteX24" fmla="*/ 171014 w 256520"/>
                              <a:gd name="connsiteY24" fmla="*/ 128175 h 256350"/>
                              <a:gd name="connsiteX25" fmla="*/ 128260 w 256520"/>
                              <a:gd name="connsiteY25" fmla="*/ 128175 h 256350"/>
                              <a:gd name="connsiteX26" fmla="*/ 128260 w 256520"/>
                              <a:gd name="connsiteY26" fmla="*/ 42725 h 2563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56520" h="256350">
                                <a:moveTo>
                                  <a:pt x="128260" y="0"/>
                                </a:moveTo>
                                <a:lnTo>
                                  <a:pt x="85507" y="0"/>
                                </a:lnTo>
                                <a:lnTo>
                                  <a:pt x="42753" y="0"/>
                                </a:lnTo>
                                <a:lnTo>
                                  <a:pt x="0" y="0"/>
                                </a:lnTo>
                                <a:lnTo>
                                  <a:pt x="0" y="42725"/>
                                </a:lnTo>
                                <a:lnTo>
                                  <a:pt x="0" y="213625"/>
                                </a:lnTo>
                                <a:lnTo>
                                  <a:pt x="0" y="256350"/>
                                </a:lnTo>
                                <a:lnTo>
                                  <a:pt x="213767" y="256350"/>
                                </a:lnTo>
                                <a:lnTo>
                                  <a:pt x="256521" y="256350"/>
                                </a:lnTo>
                                <a:lnTo>
                                  <a:pt x="256521" y="213625"/>
                                </a:lnTo>
                                <a:lnTo>
                                  <a:pt x="256521" y="42725"/>
                                </a:lnTo>
                                <a:lnTo>
                                  <a:pt x="256521" y="0"/>
                                </a:lnTo>
                                <a:lnTo>
                                  <a:pt x="213767" y="0"/>
                                </a:lnTo>
                                <a:lnTo>
                                  <a:pt x="171014" y="0"/>
                                </a:lnTo>
                                <a:lnTo>
                                  <a:pt x="171014" y="42725"/>
                                </a:lnTo>
                                <a:lnTo>
                                  <a:pt x="213767" y="42725"/>
                                </a:lnTo>
                                <a:lnTo>
                                  <a:pt x="213767" y="213625"/>
                                </a:lnTo>
                                <a:lnTo>
                                  <a:pt x="42753" y="213625"/>
                                </a:lnTo>
                                <a:lnTo>
                                  <a:pt x="42753" y="42725"/>
                                </a:lnTo>
                                <a:lnTo>
                                  <a:pt x="85507" y="42725"/>
                                </a:lnTo>
                                <a:lnTo>
                                  <a:pt x="85507" y="128175"/>
                                </a:lnTo>
                                <a:lnTo>
                                  <a:pt x="85507" y="170900"/>
                                </a:lnTo>
                                <a:lnTo>
                                  <a:pt x="128260" y="170900"/>
                                </a:lnTo>
                                <a:lnTo>
                                  <a:pt x="171014" y="170900"/>
                                </a:lnTo>
                                <a:lnTo>
                                  <a:pt x="171014" y="128175"/>
                                </a:lnTo>
                                <a:lnTo>
                                  <a:pt x="128260" y="128175"/>
                                </a:lnTo>
                                <a:lnTo>
                                  <a:pt x="128260" y="42725"/>
                                </a:lnTo>
                                <a:close/>
                              </a:path>
                            </a:pathLst>
                          </a:custGeom>
                          <a:solidFill>
                            <a:schemeClr val="bg1">
                              <a:lumMod val="95000"/>
                            </a:schemeClr>
                          </a:solidFill>
                          <a:ln w="711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 name="Freeform: Shape 16"/>
                        <wps:cNvSpPr/>
                        <wps:spPr>
                          <a:xfrm>
                            <a:off x="0" y="0"/>
                            <a:ext cx="684055" cy="683600"/>
                          </a:xfrm>
                          <a:custGeom>
                            <a:avLst/>
                            <a:gdLst>
                              <a:gd name="connsiteX0" fmla="*/ 598548 w 684055"/>
                              <a:gd name="connsiteY0" fmla="*/ 0 h 683600"/>
                              <a:gd name="connsiteX1" fmla="*/ 85507 w 684055"/>
                              <a:gd name="connsiteY1" fmla="*/ 0 h 683600"/>
                              <a:gd name="connsiteX2" fmla="*/ 0 w 684055"/>
                              <a:gd name="connsiteY2" fmla="*/ 0 h 683600"/>
                              <a:gd name="connsiteX3" fmla="*/ 0 w 684055"/>
                              <a:gd name="connsiteY3" fmla="*/ 85450 h 683600"/>
                              <a:gd name="connsiteX4" fmla="*/ 0 w 684055"/>
                              <a:gd name="connsiteY4" fmla="*/ 683600 h 683600"/>
                              <a:gd name="connsiteX5" fmla="*/ 42753 w 684055"/>
                              <a:gd name="connsiteY5" fmla="*/ 683600 h 683600"/>
                              <a:gd name="connsiteX6" fmla="*/ 85507 w 684055"/>
                              <a:gd name="connsiteY6" fmla="*/ 683600 h 683600"/>
                              <a:gd name="connsiteX7" fmla="*/ 299274 w 684055"/>
                              <a:gd name="connsiteY7" fmla="*/ 683600 h 683600"/>
                              <a:gd name="connsiteX8" fmla="*/ 299274 w 684055"/>
                              <a:gd name="connsiteY8" fmla="*/ 598150 h 683600"/>
                              <a:gd name="connsiteX9" fmla="*/ 85507 w 684055"/>
                              <a:gd name="connsiteY9" fmla="*/ 598150 h 683600"/>
                              <a:gd name="connsiteX10" fmla="*/ 85507 w 684055"/>
                              <a:gd name="connsiteY10" fmla="*/ 85450 h 683600"/>
                              <a:gd name="connsiteX11" fmla="*/ 598548 w 684055"/>
                              <a:gd name="connsiteY11" fmla="*/ 85450 h 683600"/>
                              <a:gd name="connsiteX12" fmla="*/ 598548 w 684055"/>
                              <a:gd name="connsiteY12" fmla="*/ 598150 h 683600"/>
                              <a:gd name="connsiteX13" fmla="*/ 384781 w 684055"/>
                              <a:gd name="connsiteY13" fmla="*/ 598150 h 683600"/>
                              <a:gd name="connsiteX14" fmla="*/ 384781 w 684055"/>
                              <a:gd name="connsiteY14" fmla="*/ 683600 h 683600"/>
                              <a:gd name="connsiteX15" fmla="*/ 598548 w 684055"/>
                              <a:gd name="connsiteY15" fmla="*/ 683600 h 683600"/>
                              <a:gd name="connsiteX16" fmla="*/ 641302 w 684055"/>
                              <a:gd name="connsiteY16" fmla="*/ 683600 h 683600"/>
                              <a:gd name="connsiteX17" fmla="*/ 684055 w 684055"/>
                              <a:gd name="connsiteY17" fmla="*/ 683600 h 683600"/>
                              <a:gd name="connsiteX18" fmla="*/ 684055 w 684055"/>
                              <a:gd name="connsiteY18" fmla="*/ 85450 h 683600"/>
                              <a:gd name="connsiteX19" fmla="*/ 684055 w 684055"/>
                              <a:gd name="connsiteY19" fmla="*/ 0 h 683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684055" h="683600">
                                <a:moveTo>
                                  <a:pt x="598548" y="0"/>
                                </a:moveTo>
                                <a:lnTo>
                                  <a:pt x="85507" y="0"/>
                                </a:lnTo>
                                <a:lnTo>
                                  <a:pt x="0" y="0"/>
                                </a:lnTo>
                                <a:lnTo>
                                  <a:pt x="0" y="85450"/>
                                </a:lnTo>
                                <a:lnTo>
                                  <a:pt x="0" y="683600"/>
                                </a:lnTo>
                                <a:lnTo>
                                  <a:pt x="42753" y="683600"/>
                                </a:lnTo>
                                <a:lnTo>
                                  <a:pt x="85507" y="683600"/>
                                </a:lnTo>
                                <a:lnTo>
                                  <a:pt x="299274" y="683600"/>
                                </a:lnTo>
                                <a:lnTo>
                                  <a:pt x="299274" y="598150"/>
                                </a:lnTo>
                                <a:lnTo>
                                  <a:pt x="85507" y="598150"/>
                                </a:lnTo>
                                <a:lnTo>
                                  <a:pt x="85507" y="85450"/>
                                </a:lnTo>
                                <a:lnTo>
                                  <a:pt x="598548" y="85450"/>
                                </a:lnTo>
                                <a:lnTo>
                                  <a:pt x="598548" y="598150"/>
                                </a:lnTo>
                                <a:lnTo>
                                  <a:pt x="384781" y="598150"/>
                                </a:lnTo>
                                <a:lnTo>
                                  <a:pt x="384781" y="683600"/>
                                </a:lnTo>
                                <a:lnTo>
                                  <a:pt x="598548" y="683600"/>
                                </a:lnTo>
                                <a:lnTo>
                                  <a:pt x="641302" y="683600"/>
                                </a:lnTo>
                                <a:lnTo>
                                  <a:pt x="684055" y="683600"/>
                                </a:lnTo>
                                <a:lnTo>
                                  <a:pt x="684055" y="85450"/>
                                </a:lnTo>
                                <a:lnTo>
                                  <a:pt x="684055" y="0"/>
                                </a:lnTo>
                                <a:close/>
                              </a:path>
                            </a:pathLst>
                          </a:custGeom>
                          <a:solidFill>
                            <a:schemeClr val="bg1">
                              <a:lumMod val="95000"/>
                            </a:schemeClr>
                          </a:solidFill>
                          <a:ln w="711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422F72" id="Graphic 201" o:spid="_x0000_s1026" alt="logo-placeholder" style="position:absolute;margin-left:-7.65pt;margin-top:615.05pt;width:53.85pt;height:53.85pt;z-index:251660288" coordsize="6840,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">
                <v:shape id="Freeform: Shape 13" o:spid="_x0000_s1027" style="position:absolute;left:1282;top:1281;width:4275;height:2564;visibility:visible;mso-wrap-style:square;v-text-anchor:middle" coordsize="427534,2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" path="m427534,256350r,-213625l427534,,384781,,42753,,,,,42725r,85450l42753,128175r,-85450l384781,42725r,213625l427534,256350xe" fillcolor="#f2f2f2 [3052]" stroked="f" strokeweight=".19753mm">
                  <v:stroke joinstyle="miter"/>
                  <v:path arrowok="t" o:connecttype="custom" o:connectlocs="427534,256350;427534,42725;427534,0;384781,0;42753,0;0,0;0,42725;0,128175;42753,128175;42753,42725;384781,42725;384781,256350" o:connectangles="0,0,0,0,0,0,0,0,0,0,0,0"/>
                </v:shape>
                <v:shape id="Freeform: Shape 14" o:spid="_x0000_s1028" style="position:absolute;left:1282;top:2990;width:4275;height:2564;visibility:visible;mso-wrap-style:square;v-text-anchor:middle" coordsize="427534,2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" path="m,213625r,42725l42753,256350r342028,l427534,256350r,-128175l384781,128175r,85450l42753,213625,42753,,,,,213625xe" fillcolor="#f2f2f2 [3052]" stroked="f" strokeweight=".19753mm">
                  <v:stroke joinstyle="miter"/>
                  <v:path arrowok="t" o:connecttype="custom" o:connectlocs="0,213625;0,256350;42753,256350;384781,256350;427534,256350;427534,128175;384781,128175;384781,213625;42753,213625;42753,0;0,0" o:connectangles="0,0,0,0,0,0,0,0,0,0,0"/>
                </v:shape>
                <v:shape id="Freeform: Shape 15" o:spid="_x0000_s1029" style="position:absolute;left:2137;top:2136;width:2565;height:2563;visibility:visible;mso-wrap-style:square;v-text-anchor:middle" coordsize="256520,2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" path="m128260,l85507,,42753,,,,,42725,,213625r,42725l213767,256350r42754,l256521,213625r,-170900l256521,,213767,,171014,r,42725l213767,42725r,170900l42753,213625r,-170900l85507,42725r,85450l85507,170900r42753,l171014,170900r,-42725l128260,128175r,-85450l128260,xe" fillcolor="#f2f2f2 [3052]" stroked="f" strokeweight=".19753mm">
                  <v:stroke joinstyle="miter"/>
                  <v:path arrowok="t" o:connecttype="custom" o:connectlocs="128260,0;85507,0;42753,0;0,0;0,42725;0,213625;0,256350;213767,256350;256521,256350;256521,213625;256521,42725;256521,0;213767,0;171014,0;171014,42725;213767,42725;213767,213625;42753,213625;42753,42725;85507,42725;85507,128175;85507,170900;128260,170900;171014,170900;171014,128175;128260,128175;128260,42725" o:connectangles="0,0,0,0,0,0,0,0,0,0,0,0,0,0,0,0,0,0,0,0,0,0,0,0,0,0,0"/>
                </v:shape>
                <v:shape id="Freeform: Shape 16" o:spid="_x0000_s1030" style="position:absolute;width:6840;height:6836;visibility:visible;mso-wrap-style:square;v-text-anchor:middle" coordsize="684055,68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" path="m598548,l85507,,,,,85450,,683600r42753,l85507,683600r213767,l299274,598150r-213767,l85507,85450r513041,l598548,598150r-213767,l384781,683600r213767,l641302,683600r42753,l684055,85450,684055,,598548,xe" fillcolor="#f2f2f2 [3052]" stroked="f" strokeweight=".19753mm">
                  <v:stroke joinstyle="miter"/>
                  <v:path arrowok="t" o:connecttype="custom" o:connectlocs="598548,0;85507,0;0,0;0,85450;0,683600;42753,683600;85507,683600;299274,683600;299274,598150;85507,598150;85507,85450;598548,85450;598548,598150;384781,598150;384781,683600;598548,683600;641302,683600;684055,683600;684055,85450;684055,0" o:connectangles="0,0,0,0,0,0,0,0,0,0,0,0,0,0,0,0,0,0,0,0"/>
                </v:shape>
              </v:group>
            </w:pict>
          </mc:Fallback>
        </mc:AlternateContent>
      </w:r>
      <w:r>
        <w:rPr>
          <w:noProof/>
        </w:rPr>
        <mc:AlternateContent>
          <mc:Choice Requires="wps">
            <w:drawing>
              <wp:anchor distT="0" distB="0" distL="114300" distR="114300" simplePos="0" relativeHeight="251661312" behindDoc="0" locked="0" layoutInCell="1" allowOverlap="1" wp14:anchorId="6913CB5A" wp14:editId="56B918A0">
                <wp:simplePos x="0" y="0"/>
                <wp:positionH relativeFrom="column">
                  <wp:posOffset>623720</wp:posOffset>
                </wp:positionH>
                <wp:positionV relativeFrom="paragraph">
                  <wp:posOffset>7806102</wp:posOffset>
                </wp:positionV>
                <wp:extent cx="781428" cy="397635"/>
                <wp:effectExtent l="0" t="0" r="0" b="0"/>
                <wp:wrapNone/>
                <wp:docPr id="17" name="Text Box 7"/>
                <wp:cNvGraphicFramePr/>
                <a:graphic xmlns:a="http://schemas.openxmlformats.org/drawingml/2006/main">
                  <a:graphicData uri="http://schemas.microsoft.com/office/word/2010/wordprocessingShape">
                    <wps:wsp>
                      <wps:cNvSpPr txBox="1"/>
                      <wps:spPr>
                        <a:xfrm>
                          <a:off x="0" y="0"/>
                          <a:ext cx="781428" cy="397635"/>
                        </a:xfrm>
                        <a:prstGeom prst="rect">
                          <a:avLst/>
                        </a:prstGeom>
                        <a:noFill/>
                      </wps:spPr>
                      <wps:txbx>
                        <w:txbxContent>
                          <w:p w14:paraId="1A232CD2" w14:textId="51197ADE" w:rsidR="00B30AA6" w:rsidRPr="00B30AA6" w:rsidRDefault="00B30AA6" w:rsidP="004E753E">
                            <w:pPr>
                              <w:textAlignment w:val="baseline"/>
                              <w:rPr>
                                <w:rFonts w:ascii="Agency FB" w:hAnsi="Agency FB" w:cs="Arial"/>
                                <w:color w:val="F2F2F2" w:themeColor="background1" w:themeShade="F2"/>
                                <w:sz w:val="43"/>
                                <w:szCs w:val="43"/>
                                <w:lang w:val="en-CA"/>
                              </w:rPr>
                            </w:pPr>
                            <w:r w:rsidRPr="00B30AA6">
                              <w:rPr>
                                <w:rFonts w:ascii="Agency FB" w:hAnsi="Agency FB" w:cs="Arial"/>
                                <w:color w:val="F2F2F2" w:themeColor="background1" w:themeShade="F2"/>
                                <w:sz w:val="43"/>
                                <w:szCs w:val="43"/>
                                <w:lang w:val="en-CA"/>
                              </w:rPr>
                              <w:t>LEFNOUN</w:t>
                            </w:r>
                          </w:p>
                        </w:txbxContent>
                      </wps:txbx>
                      <wps:bodyPr rot="0" spcFirstLastPara="0"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913CB5A" id="_x0000_s1031" type="#_x0000_t202" style="position:absolute;margin-left:49.1pt;margin-top:614.65pt;width:61.55pt;height:31.3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" filled="f" stroked="f">
                <v:textbox style="mso-fit-shape-to-text:t">
                  <w:txbxContent>
                    <w:p w14:paraId="1A232CD2" w14:textId="51197ADE" w:rsidR="00B30AA6" w:rsidRPr="00B30AA6" w:rsidRDefault="00B30AA6" w:rsidP="004E753E">
                      <w:pPr>
                        <w:textAlignment w:val="baseline"/>
                        <w:rPr>
                          <w:rFonts w:ascii="Agency FB" w:hAnsi="Agency FB" w:cs="Arial"/>
                          <w:color w:val="F2F2F2" w:themeColor="background1" w:themeShade="F2"/>
                          <w:sz w:val="43"/>
                          <w:szCs w:val="43"/>
                          <w:lang w:val="en-CA"/>
                        </w:rPr>
                      </w:pPr>
                      <w:r w:rsidRPr="00B30AA6">
                        <w:rPr>
                          <w:rFonts w:ascii="Agency FB" w:hAnsi="Agency FB" w:cs="Arial"/>
                          <w:color w:val="F2F2F2" w:themeColor="background1" w:themeShade="F2"/>
                          <w:sz w:val="43"/>
                          <w:szCs w:val="43"/>
                          <w:lang w:val="en-CA"/>
                        </w:rPr>
                        <w:t>LEFNOUN</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5E5F5DFF" wp14:editId="17463981">
                <wp:simplePos x="0" y="0"/>
                <wp:positionH relativeFrom="column">
                  <wp:posOffset>623720</wp:posOffset>
                </wp:positionH>
                <wp:positionV relativeFrom="paragraph">
                  <wp:posOffset>8133661</wp:posOffset>
                </wp:positionV>
                <wp:extent cx="902563" cy="397635"/>
                <wp:effectExtent l="0" t="0" r="0" b="0"/>
                <wp:wrapNone/>
                <wp:docPr id="18" name="Text Box 8"/>
                <wp:cNvGraphicFramePr/>
                <a:graphic xmlns:a="http://schemas.openxmlformats.org/drawingml/2006/main">
                  <a:graphicData uri="http://schemas.microsoft.com/office/word/2010/wordprocessingShape">
                    <wps:wsp>
                      <wps:cNvSpPr txBox="1"/>
                      <wps:spPr>
                        <a:xfrm>
                          <a:off x="0" y="0"/>
                          <a:ext cx="902563" cy="397635"/>
                        </a:xfrm>
                        <a:prstGeom prst="rect">
                          <a:avLst/>
                        </a:prstGeom>
                        <a:noFill/>
                      </wps:spPr>
                      <wps:txbx>
                        <w:txbxContent>
                          <w:p w14:paraId="5B3E0A07" w14:textId="13A9089E" w:rsidR="00B30AA6" w:rsidRPr="00B30AA6" w:rsidRDefault="00B30AA6" w:rsidP="004E753E">
                            <w:pPr>
                              <w:textAlignment w:val="baseline"/>
                              <w:rPr>
                                <w:rFonts w:ascii="Agency FB" w:hAnsi="Agency FB" w:cs="Arial"/>
                                <w:color w:val="F2F2F2" w:themeColor="background1" w:themeShade="F2"/>
                                <w:sz w:val="43"/>
                                <w:szCs w:val="43"/>
                                <w:lang w:val="en-CA"/>
                              </w:rPr>
                            </w:pPr>
                            <w:r w:rsidRPr="00B30AA6">
                              <w:rPr>
                                <w:rFonts w:ascii="Agency FB" w:hAnsi="Agency FB" w:cs="Arial"/>
                                <w:color w:val="F2F2F2" w:themeColor="background1" w:themeShade="F2"/>
                                <w:sz w:val="43"/>
                                <w:szCs w:val="43"/>
                                <w:lang w:val="en-CA"/>
                              </w:rPr>
                              <w:t xml:space="preserve">Solution </w:t>
                            </w:r>
                          </w:p>
                        </w:txbxContent>
                      </wps:txbx>
                      <wps:bodyPr rot="0" spcFirstLastPara="0"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E5F5DFF" id="_x0000_s1032" type="#_x0000_t202" style="position:absolute;margin-left:49.1pt;margin-top:640.45pt;width:71.05pt;height:31.3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" filled="f" stroked="f">
                <v:textbox style="mso-fit-shape-to-text:t">
                  <w:txbxContent>
                    <w:p w14:paraId="5B3E0A07" w14:textId="13A9089E" w:rsidR="00B30AA6" w:rsidRPr="00B30AA6" w:rsidRDefault="00B30AA6" w:rsidP="004E753E">
                      <w:pPr>
                        <w:textAlignment w:val="baseline"/>
                        <w:rPr>
                          <w:rFonts w:ascii="Agency FB" w:hAnsi="Agency FB" w:cs="Arial"/>
                          <w:color w:val="F2F2F2" w:themeColor="background1" w:themeShade="F2"/>
                          <w:sz w:val="43"/>
                          <w:szCs w:val="43"/>
                          <w:lang w:val="en-CA"/>
                        </w:rPr>
                      </w:pPr>
                      <w:r w:rsidRPr="00B30AA6">
                        <w:rPr>
                          <w:rFonts w:ascii="Agency FB" w:hAnsi="Agency FB" w:cs="Arial"/>
                          <w:color w:val="F2F2F2" w:themeColor="background1" w:themeShade="F2"/>
                          <w:sz w:val="43"/>
                          <w:szCs w:val="43"/>
                          <w:lang w:val="en-CA"/>
                        </w:rPr>
                        <w:t xml:space="preserve">Solution </w:t>
                      </w:r>
                    </w:p>
                  </w:txbxContent>
                </v:textbox>
              </v:shape>
            </w:pict>
          </mc:Fallback>
        </mc:AlternateContent>
      </w:r>
      <w:r w:rsidR="004B7E44">
        <w:br w:type="page"/>
      </w:r>
    </w:p>
    <w:p w14:paraId="5EEAD54F" w14:textId="0707E1D4" w:rsidR="004B7E44" w:rsidRDefault="00082437" w:rsidP="004B7E44">
      <w:pPr>
        <w:pStyle w:val="Heading2"/>
        <w:spacing w:after="500"/>
      </w:pPr>
      <w:sdt>
        <w:sdtPr>
          <w:alias w:val="Company"/>
          <w:tag w:val="Company"/>
          <w:id w:val="441245393"/>
          <w:placeholder>
            <w:docPart w:val="8F4C0EC509FA41E28A715AC2EAEE0BE9"/>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031325">
            <w:t>Module 1 Excel</w:t>
          </w:r>
        </w:sdtContent>
      </w:sdt>
      <w:r w:rsidR="004B7E44" w:rsidRPr="004B7E44">
        <w:t xml:space="preserve"> </w:t>
      </w:r>
    </w:p>
    <w:p w14:paraId="4E105F59" w14:textId="31B12AA9" w:rsidR="00D93957" w:rsidRDefault="00D93957" w:rsidP="00D93957">
      <w:pPr>
        <w:pStyle w:val="Heading1"/>
        <w:shd w:val="clear" w:color="auto" w:fill="FFFFFF"/>
        <w:rPr>
          <w:rFonts w:ascii="Lato" w:hAnsi="Lato"/>
          <w:b w:val="0"/>
          <w:color w:val="444444"/>
          <w:sz w:val="43"/>
          <w:szCs w:val="43"/>
        </w:rPr>
      </w:pPr>
      <w:r>
        <w:rPr>
          <w:rFonts w:ascii="Lato" w:hAnsi="Lato"/>
          <w:b w:val="0"/>
          <w:bCs/>
          <w:color w:val="444444"/>
          <w:sz w:val="43"/>
          <w:szCs w:val="43"/>
        </w:rPr>
        <w:t>Challenge</w:t>
      </w:r>
    </w:p>
    <w:p w14:paraId="55D2DC15" w14:textId="77777777" w:rsidR="003F08D8" w:rsidRDefault="003F08D8" w:rsidP="003F08D8">
      <w:pPr>
        <w:pStyle w:val="Heading3"/>
        <w:spacing w:before="300" w:after="225"/>
        <w:rPr>
          <w:rFonts w:ascii="Roboto" w:hAnsi="Roboto"/>
          <w:sz w:val="34"/>
          <w:szCs w:val="34"/>
        </w:rPr>
      </w:pPr>
      <w:r>
        <w:rPr>
          <w:rFonts w:ascii="Roboto" w:hAnsi="Roboto"/>
          <w:sz w:val="34"/>
          <w:szCs w:val="34"/>
        </w:rPr>
        <w:t>Background</w:t>
      </w:r>
    </w:p>
    <w:p w14:paraId="1551E6E6" w14:textId="77777777" w:rsidR="003F08D8" w:rsidRDefault="003F08D8" w:rsidP="003F08D8">
      <w:pPr>
        <w:pStyle w:val="NormalWeb"/>
        <w:spacing w:before="150" w:beforeAutospacing="0" w:after="0" w:afterAutospacing="0"/>
        <w:rPr>
          <w:rFonts w:ascii="Roboto" w:hAnsi="Roboto"/>
          <w:color w:val="2B2B2B"/>
        </w:rPr>
      </w:pPr>
      <w:r>
        <w:rPr>
          <w:rFonts w:ascii="Roboto" w:hAnsi="Roboto"/>
          <w:color w:val="2B2B2B"/>
        </w:rPr>
        <w:t>Crowdfunding platforms like Kickstarter and Indiegogo have been growing in success and popularity since the late 2000s. From independent content creators to famous celebrities, more and more people are using crowdfunding to launch new products and generate buzz, but not every project has found success.</w:t>
      </w:r>
    </w:p>
    <w:p w14:paraId="0213D429" w14:textId="41A01BE5" w:rsidR="003F08D8" w:rsidRDefault="003F08D8" w:rsidP="003F08D8">
      <w:pPr>
        <w:pStyle w:val="NormalWeb"/>
        <w:spacing w:before="150" w:beforeAutospacing="0" w:after="0" w:afterAutospacing="0"/>
        <w:rPr>
          <w:rFonts w:ascii="Roboto" w:hAnsi="Roboto"/>
          <w:color w:val="2B2B2B"/>
        </w:rPr>
      </w:pPr>
      <w:r>
        <w:rPr>
          <w:rFonts w:ascii="Roboto" w:hAnsi="Roboto"/>
          <w:color w:val="2B2B2B"/>
        </w:rPr>
        <w:t>To receive funding, the project must meet or exceed an initial goal, so many organizations dedicate considerable resources to looking through old projects in an attempt to discover “the trick” to finding success. For this week's Challenge, you will organize and analyze a database of 1,000 sample projects to uncover any hidden trends.</w:t>
      </w:r>
    </w:p>
    <w:p w14:paraId="72062983" w14:textId="0B8CC012" w:rsidR="004B7E44" w:rsidRPr="003F08D8" w:rsidRDefault="004B7E44" w:rsidP="004B7E44">
      <w:pPr>
        <w:pStyle w:val="Heading3"/>
        <w:rPr>
          <w:b/>
          <w:i w:val="0"/>
          <w:sz w:val="44"/>
          <w:lang w:val="en-CA"/>
        </w:rPr>
      </w:pPr>
    </w:p>
    <w:p w14:paraId="7173836B" w14:textId="77777777" w:rsidR="004B7E44" w:rsidRDefault="004B7E44" w:rsidP="004B7E44">
      <w:pPr>
        <w:rPr>
          <w:rFonts w:eastAsia="Times New Roman"/>
        </w:rPr>
      </w:pPr>
    </w:p>
    <w:p w14:paraId="0FF5374B" w14:textId="7121E176" w:rsidR="00D93957" w:rsidRDefault="00D93957" w:rsidP="00751A4F">
      <w:pPr>
        <w:pStyle w:val="NormalWeb"/>
        <w:numPr>
          <w:ilvl w:val="0"/>
          <w:numId w:val="2"/>
        </w:numPr>
        <w:spacing w:before="150" w:beforeAutospacing="0" w:after="0" w:afterAutospacing="0" w:line="360" w:lineRule="atLeast"/>
        <w:rPr>
          <w:rFonts w:ascii="Roboto" w:hAnsi="Roboto"/>
          <w:b/>
          <w:bCs/>
          <w:color w:val="2B2B2B"/>
        </w:rPr>
      </w:pPr>
      <w:r w:rsidRPr="00751A4F">
        <w:rPr>
          <w:rFonts w:ascii="Roboto" w:hAnsi="Roboto"/>
          <w:b/>
          <w:bCs/>
          <w:color w:val="2B2B2B"/>
        </w:rPr>
        <w:t>Given the provided data, what are three conclusions that we can draw about crowdfunding campaigns?</w:t>
      </w:r>
    </w:p>
    <w:p w14:paraId="5BDBF919" w14:textId="77777777" w:rsidR="00031325" w:rsidRDefault="00031325" w:rsidP="00031325">
      <w:pPr>
        <w:pStyle w:val="NormalWeb"/>
        <w:spacing w:before="150" w:beforeAutospacing="0" w:after="0" w:afterAutospacing="0" w:line="360" w:lineRule="atLeast"/>
        <w:ind w:left="720"/>
        <w:rPr>
          <w:rFonts w:ascii="Roboto" w:hAnsi="Roboto"/>
          <w:b/>
          <w:bCs/>
          <w:color w:val="2B2B2B"/>
        </w:rPr>
      </w:pPr>
      <w:r>
        <w:rPr>
          <w:rFonts w:ascii="Roboto" w:hAnsi="Roboto"/>
          <w:b/>
          <w:bCs/>
          <w:color w:val="2B2B2B"/>
        </w:rPr>
        <w:t>The three conclusions   we can draw about crowdfunding campaigns are “</w:t>
      </w:r>
    </w:p>
    <w:p w14:paraId="40F7BAE2" w14:textId="75EEBD92" w:rsidR="008D064A" w:rsidRDefault="00031325" w:rsidP="00264F27">
      <w:pPr>
        <w:pStyle w:val="NormalWeb"/>
        <w:numPr>
          <w:ilvl w:val="1"/>
          <w:numId w:val="2"/>
        </w:numPr>
        <w:spacing w:before="150" w:beforeAutospacing="0" w:after="0" w:afterAutospacing="0" w:line="360" w:lineRule="atLeast"/>
        <w:rPr>
          <w:rFonts w:ascii="Roboto" w:hAnsi="Roboto"/>
          <w:b/>
          <w:bCs/>
          <w:color w:val="2B2B2B"/>
        </w:rPr>
      </w:pPr>
      <w:r w:rsidRPr="008D064A">
        <w:rPr>
          <w:rFonts w:ascii="Roboto" w:hAnsi="Roboto"/>
          <w:b/>
          <w:bCs/>
          <w:color w:val="2B2B2B"/>
        </w:rPr>
        <w:t>-</w:t>
      </w:r>
      <w:r w:rsidRPr="008D064A">
        <w:rPr>
          <w:rFonts w:ascii="Roboto" w:hAnsi="Roboto"/>
          <w:b/>
          <w:bCs/>
          <w:color w:val="2B2B2B"/>
        </w:rPr>
        <w:t>outcome</w:t>
      </w:r>
      <w:r w:rsidRPr="008D064A">
        <w:rPr>
          <w:rFonts w:ascii="Roboto" w:hAnsi="Roboto"/>
          <w:b/>
          <w:bCs/>
          <w:color w:val="2B2B2B"/>
        </w:rPr>
        <w:t xml:space="preserve"> depend on </w:t>
      </w:r>
      <w:r w:rsidR="008D064A" w:rsidRPr="008D064A">
        <w:rPr>
          <w:rFonts w:ascii="Roboto" w:hAnsi="Roboto"/>
          <w:b/>
          <w:bCs/>
          <w:color w:val="2B2B2B"/>
        </w:rPr>
        <w:t>the date</w:t>
      </w:r>
      <w:r w:rsidRPr="008D064A">
        <w:rPr>
          <w:rFonts w:ascii="Roboto" w:hAnsi="Roboto"/>
          <w:b/>
          <w:bCs/>
          <w:color w:val="2B2B2B"/>
        </w:rPr>
        <w:t xml:space="preserve"> </w:t>
      </w:r>
      <w:r w:rsidRPr="008D064A">
        <w:rPr>
          <w:rFonts w:ascii="Roboto" w:hAnsi="Roboto"/>
          <w:b/>
          <w:bCs/>
          <w:color w:val="2B2B2B"/>
        </w:rPr>
        <w:t>of creation</w:t>
      </w:r>
      <w:r w:rsidRPr="008D064A">
        <w:rPr>
          <w:rFonts w:ascii="Roboto" w:hAnsi="Roboto"/>
          <w:b/>
          <w:bCs/>
          <w:color w:val="2B2B2B"/>
        </w:rPr>
        <w:t xml:space="preserve"> </w:t>
      </w:r>
      <w:r w:rsidRPr="008D064A">
        <w:rPr>
          <w:rFonts w:ascii="Roboto" w:hAnsi="Roboto"/>
          <w:b/>
          <w:bCs/>
          <w:color w:val="2B2B2B"/>
        </w:rPr>
        <w:t xml:space="preserve">of the </w:t>
      </w:r>
      <w:r w:rsidR="008D064A">
        <w:rPr>
          <w:rFonts w:ascii="Roboto" w:hAnsi="Roboto"/>
          <w:b/>
          <w:bCs/>
          <w:color w:val="2B2B2B"/>
        </w:rPr>
        <w:t>crowdfunding campaigns</w:t>
      </w:r>
      <w:r w:rsidR="008D064A" w:rsidRPr="008D064A">
        <w:rPr>
          <w:rFonts w:ascii="Roboto" w:hAnsi="Roboto"/>
          <w:b/>
          <w:bCs/>
          <w:color w:val="2B2B2B"/>
        </w:rPr>
        <w:t xml:space="preserve"> </w:t>
      </w:r>
    </w:p>
    <w:p w14:paraId="6874A41E" w14:textId="56EE2535" w:rsidR="008D064A" w:rsidRPr="008D064A" w:rsidRDefault="008D064A" w:rsidP="00264F27">
      <w:pPr>
        <w:pStyle w:val="NormalWeb"/>
        <w:numPr>
          <w:ilvl w:val="1"/>
          <w:numId w:val="2"/>
        </w:numPr>
        <w:spacing w:before="150" w:beforeAutospacing="0" w:after="0" w:afterAutospacing="0" w:line="360" w:lineRule="atLeast"/>
        <w:rPr>
          <w:rFonts w:ascii="Roboto" w:hAnsi="Roboto"/>
          <w:b/>
          <w:bCs/>
          <w:color w:val="2B2B2B"/>
        </w:rPr>
      </w:pPr>
      <w:r w:rsidRPr="008D064A">
        <w:rPr>
          <w:rFonts w:ascii="Roboto" w:hAnsi="Roboto"/>
          <w:b/>
          <w:bCs/>
          <w:color w:val="2B2B2B"/>
        </w:rPr>
        <w:t>outcomes</w:t>
      </w:r>
      <w:r w:rsidRPr="008D064A">
        <w:rPr>
          <w:rFonts w:ascii="Roboto" w:hAnsi="Roboto"/>
          <w:b/>
          <w:bCs/>
          <w:color w:val="2B2B2B"/>
        </w:rPr>
        <w:t xml:space="preserve"> </w:t>
      </w:r>
      <w:r w:rsidRPr="008D064A">
        <w:rPr>
          <w:rFonts w:ascii="Roboto" w:hAnsi="Roboto"/>
          <w:b/>
          <w:bCs/>
          <w:color w:val="2B2B2B"/>
        </w:rPr>
        <w:t xml:space="preserve">depend on the </w:t>
      </w:r>
      <w:r w:rsidR="00F060E8">
        <w:rPr>
          <w:rFonts w:ascii="Roboto" w:hAnsi="Roboto"/>
          <w:b/>
          <w:bCs/>
          <w:color w:val="2B2B2B"/>
        </w:rPr>
        <w:t>starting</w:t>
      </w:r>
      <w:r w:rsidRPr="008D064A">
        <w:rPr>
          <w:rFonts w:ascii="Roboto" w:hAnsi="Roboto"/>
          <w:b/>
          <w:bCs/>
          <w:color w:val="2B2B2B"/>
        </w:rPr>
        <w:t xml:space="preserve"> goal</w:t>
      </w:r>
      <w:r w:rsidRPr="008D064A">
        <w:rPr>
          <w:rFonts w:ascii="Roboto" w:hAnsi="Roboto"/>
          <w:b/>
          <w:bCs/>
          <w:color w:val="2B2B2B"/>
        </w:rPr>
        <w:t xml:space="preserve"> </w:t>
      </w:r>
      <w:r w:rsidRPr="008D064A">
        <w:rPr>
          <w:rFonts w:ascii="Roboto" w:hAnsi="Roboto"/>
          <w:b/>
          <w:bCs/>
          <w:color w:val="2B2B2B"/>
        </w:rPr>
        <w:t xml:space="preserve"> of the </w:t>
      </w:r>
      <w:r w:rsidRPr="008D064A">
        <w:rPr>
          <w:rFonts w:ascii="Roboto" w:hAnsi="Roboto"/>
          <w:b/>
          <w:bCs/>
          <w:color w:val="2B2B2B"/>
        </w:rPr>
        <w:t>crowdfunding campaigns</w:t>
      </w:r>
    </w:p>
    <w:p w14:paraId="3BD36853" w14:textId="59C069A7" w:rsidR="00031325" w:rsidRDefault="008D064A" w:rsidP="00031325">
      <w:pPr>
        <w:pStyle w:val="NormalWeb"/>
        <w:numPr>
          <w:ilvl w:val="1"/>
          <w:numId w:val="2"/>
        </w:numPr>
        <w:spacing w:before="150" w:beforeAutospacing="0" w:after="0" w:afterAutospacing="0" w:line="360" w:lineRule="atLeast"/>
        <w:rPr>
          <w:rFonts w:ascii="Roboto" w:hAnsi="Roboto"/>
          <w:b/>
          <w:bCs/>
          <w:color w:val="2B2B2B"/>
        </w:rPr>
      </w:pPr>
      <w:r w:rsidRPr="008D064A">
        <w:rPr>
          <w:rFonts w:ascii="Roboto" w:hAnsi="Roboto"/>
          <w:b/>
          <w:bCs/>
          <w:color w:val="2B2B2B"/>
        </w:rPr>
        <w:t xml:space="preserve">outcomes depend on the </w:t>
      </w:r>
      <w:r>
        <w:rPr>
          <w:rFonts w:ascii="Roboto" w:hAnsi="Roboto"/>
          <w:b/>
          <w:bCs/>
          <w:color w:val="2B2B2B"/>
        </w:rPr>
        <w:t>category</w:t>
      </w:r>
      <w:r w:rsidRPr="008D064A">
        <w:rPr>
          <w:rFonts w:ascii="Roboto" w:hAnsi="Roboto"/>
          <w:b/>
          <w:bCs/>
          <w:color w:val="2B2B2B"/>
        </w:rPr>
        <w:t xml:space="preserve"> of</w:t>
      </w:r>
      <w:r w:rsidRPr="008D064A">
        <w:rPr>
          <w:rFonts w:ascii="Roboto" w:hAnsi="Roboto"/>
          <w:b/>
          <w:bCs/>
          <w:color w:val="2B2B2B"/>
        </w:rPr>
        <w:t xml:space="preserve"> the crowdfunding campaigns</w:t>
      </w:r>
    </w:p>
    <w:p w14:paraId="45BEE43D" w14:textId="77777777" w:rsidR="00031325" w:rsidRDefault="00031325" w:rsidP="00031325">
      <w:pPr>
        <w:pStyle w:val="NormalWeb"/>
        <w:spacing w:before="150" w:beforeAutospacing="0" w:after="0" w:afterAutospacing="0" w:line="360" w:lineRule="atLeast"/>
        <w:ind w:left="720"/>
        <w:rPr>
          <w:rFonts w:ascii="Roboto" w:hAnsi="Roboto"/>
          <w:b/>
          <w:bCs/>
          <w:color w:val="2B2B2B"/>
        </w:rPr>
      </w:pPr>
    </w:p>
    <w:p w14:paraId="49488BB1" w14:textId="77777777" w:rsidR="00751A4F" w:rsidRPr="00751A4F" w:rsidRDefault="00751A4F" w:rsidP="00751A4F">
      <w:pPr>
        <w:pStyle w:val="NormalWeb"/>
        <w:spacing w:before="150" w:beforeAutospacing="0" w:after="0" w:afterAutospacing="0" w:line="360" w:lineRule="atLeast"/>
        <w:ind w:left="720"/>
        <w:rPr>
          <w:rFonts w:ascii="Roboto" w:hAnsi="Roboto"/>
          <w:b/>
          <w:bCs/>
          <w:color w:val="2B2B2B"/>
        </w:rPr>
      </w:pPr>
    </w:p>
    <w:p w14:paraId="4D56EF8B" w14:textId="7F23E43B" w:rsidR="00D93957" w:rsidRDefault="00D93957" w:rsidP="00751A4F">
      <w:pPr>
        <w:pStyle w:val="NormalWeb"/>
        <w:numPr>
          <w:ilvl w:val="0"/>
          <w:numId w:val="2"/>
        </w:numPr>
        <w:spacing w:before="150" w:beforeAutospacing="0" w:after="0" w:afterAutospacing="0" w:line="360" w:lineRule="atLeast"/>
        <w:rPr>
          <w:rFonts w:ascii="Roboto" w:hAnsi="Roboto"/>
          <w:b/>
          <w:bCs/>
          <w:color w:val="2B2B2B"/>
        </w:rPr>
      </w:pPr>
      <w:r w:rsidRPr="00751A4F">
        <w:rPr>
          <w:rFonts w:ascii="Roboto" w:hAnsi="Roboto"/>
          <w:b/>
          <w:bCs/>
          <w:color w:val="2B2B2B"/>
        </w:rPr>
        <w:t>What are some limitations of this dataset?</w:t>
      </w:r>
    </w:p>
    <w:p w14:paraId="1F4C74DB" w14:textId="64B5F537" w:rsidR="00751A4F" w:rsidRDefault="00F060E8" w:rsidP="00751A4F">
      <w:pPr>
        <w:pStyle w:val="ListParagraph"/>
        <w:rPr>
          <w:rFonts w:ascii="Roboto" w:hAnsi="Roboto"/>
          <w:b/>
          <w:bCs/>
          <w:color w:val="2B2B2B"/>
        </w:rPr>
      </w:pPr>
      <w:r>
        <w:rPr>
          <w:rFonts w:ascii="Roboto" w:hAnsi="Roboto"/>
          <w:b/>
          <w:bCs/>
          <w:color w:val="2B2B2B"/>
        </w:rPr>
        <w:t xml:space="preserve">Some </w:t>
      </w:r>
      <w:r w:rsidR="00AE3065">
        <w:rPr>
          <w:rFonts w:ascii="Roboto" w:hAnsi="Roboto"/>
          <w:b/>
          <w:bCs/>
          <w:color w:val="2B2B2B"/>
        </w:rPr>
        <w:t>limitations</w:t>
      </w:r>
      <w:r>
        <w:rPr>
          <w:rFonts w:ascii="Roboto" w:hAnsi="Roboto"/>
          <w:b/>
          <w:bCs/>
          <w:color w:val="2B2B2B"/>
        </w:rPr>
        <w:t xml:space="preserve"> of this dataset are the </w:t>
      </w:r>
      <w:r w:rsidR="00AE3065">
        <w:rPr>
          <w:rFonts w:ascii="Roboto" w:hAnsi="Roboto"/>
          <w:b/>
          <w:bCs/>
          <w:color w:val="2B2B2B"/>
        </w:rPr>
        <w:t>types of categories , regions of analyses ,</w:t>
      </w:r>
    </w:p>
    <w:p w14:paraId="1EF7B0F5" w14:textId="77777777" w:rsidR="00751A4F" w:rsidRPr="00751A4F" w:rsidRDefault="00751A4F" w:rsidP="00751A4F">
      <w:pPr>
        <w:pStyle w:val="NormalWeb"/>
        <w:spacing w:before="150" w:beforeAutospacing="0" w:after="0" w:afterAutospacing="0" w:line="360" w:lineRule="atLeast"/>
        <w:ind w:left="720"/>
        <w:rPr>
          <w:rFonts w:ascii="Roboto" w:hAnsi="Roboto"/>
          <w:b/>
          <w:bCs/>
          <w:color w:val="2B2B2B"/>
        </w:rPr>
      </w:pPr>
    </w:p>
    <w:p w14:paraId="1B308349" w14:textId="2A374BA5" w:rsidR="00D93957" w:rsidRDefault="00D93957" w:rsidP="006D2D48">
      <w:pPr>
        <w:pStyle w:val="NormalWeb"/>
        <w:numPr>
          <w:ilvl w:val="0"/>
          <w:numId w:val="2"/>
        </w:numPr>
        <w:spacing w:before="150" w:beforeAutospacing="0" w:after="0" w:afterAutospacing="0" w:line="360" w:lineRule="atLeast"/>
        <w:rPr>
          <w:rFonts w:ascii="Roboto" w:hAnsi="Roboto"/>
          <w:b/>
          <w:bCs/>
          <w:color w:val="2B2B2B"/>
        </w:rPr>
      </w:pPr>
      <w:r w:rsidRPr="0049208F">
        <w:rPr>
          <w:rFonts w:ascii="Roboto" w:hAnsi="Roboto"/>
          <w:b/>
          <w:bCs/>
          <w:color w:val="2B2B2B"/>
        </w:rPr>
        <w:t>What are some other possible tables and/or graphs that we could create, and what additional value would they provide?</w:t>
      </w:r>
      <w:r w:rsidR="008D064A">
        <w:rPr>
          <w:rFonts w:ascii="Roboto" w:hAnsi="Roboto"/>
          <w:b/>
          <w:bCs/>
          <w:color w:val="2B2B2B"/>
        </w:rPr>
        <w:t xml:space="preserve"> </w:t>
      </w:r>
    </w:p>
    <w:p w14:paraId="265DCA8A" w14:textId="38E901B6" w:rsidR="008D064A" w:rsidRDefault="008D064A" w:rsidP="008D064A">
      <w:pPr>
        <w:pStyle w:val="NormalWeb"/>
        <w:spacing w:before="150" w:beforeAutospacing="0" w:after="0" w:afterAutospacing="0" w:line="360" w:lineRule="atLeast"/>
        <w:ind w:left="360"/>
        <w:rPr>
          <w:rFonts w:ascii="Roboto" w:hAnsi="Roboto"/>
          <w:b/>
          <w:bCs/>
          <w:color w:val="2B2B2B"/>
        </w:rPr>
      </w:pPr>
      <w:r>
        <w:rPr>
          <w:rFonts w:ascii="Roboto" w:hAnsi="Roboto"/>
          <w:b/>
          <w:bCs/>
          <w:color w:val="2B2B2B"/>
        </w:rPr>
        <w:t xml:space="preserve">we can add </w:t>
      </w:r>
      <w:r w:rsidR="00F060E8">
        <w:rPr>
          <w:rFonts w:ascii="Roboto" w:hAnsi="Roboto"/>
          <w:b/>
          <w:bCs/>
          <w:color w:val="2B2B2B"/>
        </w:rPr>
        <w:t>other tables</w:t>
      </w:r>
      <w:r>
        <w:rPr>
          <w:rFonts w:ascii="Roboto" w:hAnsi="Roboto"/>
          <w:b/>
          <w:bCs/>
          <w:color w:val="2B2B2B"/>
        </w:rPr>
        <w:t xml:space="preserve"> and graph </w:t>
      </w:r>
      <w:r w:rsidR="00AE3065">
        <w:rPr>
          <w:rFonts w:ascii="Roboto" w:hAnsi="Roboto"/>
          <w:b/>
          <w:bCs/>
          <w:color w:val="2B2B2B"/>
        </w:rPr>
        <w:t xml:space="preserve">to </w:t>
      </w:r>
      <w:r w:rsidR="00F060E8">
        <w:rPr>
          <w:rFonts w:ascii="Roboto" w:hAnsi="Roboto"/>
          <w:b/>
          <w:bCs/>
          <w:color w:val="2B2B2B"/>
        </w:rPr>
        <w:t>analyze</w:t>
      </w:r>
      <w:r>
        <w:rPr>
          <w:rFonts w:ascii="Roboto" w:hAnsi="Roboto"/>
          <w:b/>
          <w:bCs/>
          <w:color w:val="2B2B2B"/>
        </w:rPr>
        <w:t xml:space="preserve"> the outcomes</w:t>
      </w:r>
      <w:r w:rsidRPr="008D064A">
        <w:rPr>
          <w:rFonts w:ascii="Roboto" w:hAnsi="Roboto"/>
          <w:b/>
          <w:bCs/>
          <w:color w:val="2B2B2B"/>
        </w:rPr>
        <w:t xml:space="preserve">  of the crowdfunding campaigns</w:t>
      </w:r>
      <w:r>
        <w:rPr>
          <w:rFonts w:ascii="Roboto" w:hAnsi="Roboto"/>
          <w:b/>
          <w:bCs/>
          <w:color w:val="2B2B2B"/>
        </w:rPr>
        <w:t xml:space="preserve"> and the  countries where launched </w:t>
      </w:r>
    </w:p>
    <w:p w14:paraId="635C4951" w14:textId="66290756" w:rsidR="00F060E8" w:rsidRPr="00751A4F" w:rsidRDefault="00F060E8" w:rsidP="008D064A">
      <w:pPr>
        <w:pStyle w:val="NormalWeb"/>
        <w:spacing w:before="150" w:beforeAutospacing="0" w:after="0" w:afterAutospacing="0" w:line="360" w:lineRule="atLeast"/>
        <w:ind w:left="360"/>
        <w:rPr>
          <w:rFonts w:ascii="Roboto" w:hAnsi="Roboto"/>
          <w:b/>
          <w:bCs/>
          <w:color w:val="2B2B2B"/>
        </w:rPr>
      </w:pPr>
      <w:r>
        <w:rPr>
          <w:rFonts w:ascii="Roboto" w:hAnsi="Roboto"/>
          <w:b/>
          <w:bCs/>
          <w:color w:val="2B2B2B"/>
        </w:rPr>
        <w:lastRenderedPageBreak/>
        <w:t>we can analyse also the names and blurbs  VS the outcomes</w:t>
      </w:r>
    </w:p>
    <w:sectPr w:rsidR="00F060E8" w:rsidRPr="00751A4F" w:rsidSect="004B7E44">
      <w:headerReference w:type="default" r:id="rId10"/>
      <w:footerReference w:type="default" r:id="rId11"/>
      <w:footerReference w:type="first" r:id="rId12"/>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7DC91" w14:textId="77777777" w:rsidR="00082437" w:rsidRDefault="00082437" w:rsidP="004B7E44">
      <w:r>
        <w:separator/>
      </w:r>
    </w:p>
  </w:endnote>
  <w:endnote w:type="continuationSeparator" w:id="0">
    <w:p w14:paraId="4E149424" w14:textId="77777777" w:rsidR="00082437" w:rsidRDefault="00082437"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4FF43A0E"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75CD8C1" w14:textId="77777777" w:rsidR="004B7E44" w:rsidRDefault="004B7E44" w:rsidP="004B7E44">
          <w:pPr>
            <w:pStyle w:val="Footer"/>
          </w:pPr>
          <w:r>
            <w:t>www.companywebsite.com</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0514D324"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003935" w14:textId="77777777" w:rsidR="00082437" w:rsidRDefault="00082437" w:rsidP="004B7E44">
      <w:r>
        <w:separator/>
      </w:r>
    </w:p>
  </w:footnote>
  <w:footnote w:type="continuationSeparator" w:id="0">
    <w:p w14:paraId="6B5E68C8" w14:textId="77777777" w:rsidR="00082437" w:rsidRDefault="00082437"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0A801900" w14:textId="77777777" w:rsidTr="004B7E44">
      <w:trPr>
        <w:trHeight w:val="1318"/>
      </w:trPr>
      <w:tc>
        <w:tcPr>
          <w:tcW w:w="12210" w:type="dxa"/>
          <w:tcBorders>
            <w:top w:val="nil"/>
            <w:left w:val="nil"/>
            <w:bottom w:val="nil"/>
            <w:right w:val="nil"/>
          </w:tcBorders>
        </w:tcPr>
        <w:p w14:paraId="6CFEEABC" w14:textId="77777777" w:rsidR="004B7E44" w:rsidRDefault="004B7E44" w:rsidP="004B7E44">
          <w:pPr>
            <w:pStyle w:val="Header"/>
          </w:pPr>
          <w:r>
            <w:rPr>
              <w:noProof/>
            </w:rPr>
            <mc:AlternateContent>
              <mc:Choice Requires="wps">
                <w:drawing>
                  <wp:inline distT="0" distB="0" distL="0" distR="0" wp14:anchorId="1B0AE8C3" wp14:editId="0C904D32">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D02EEF"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0AE8C3" id="Rectangle 11" o:spid="_x0000_s1033"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24D02EEF"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9273A"/>
    <w:multiLevelType w:val="multilevel"/>
    <w:tmpl w:val="4492F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0F0524"/>
    <w:multiLevelType w:val="multilevel"/>
    <w:tmpl w:val="0414BE62"/>
    <w:lvl w:ilvl="0">
      <w:start w:val="1"/>
      <w:numFmt w:val="upperRoman"/>
      <w:lvlText w:val="%1."/>
      <w:lvlJc w:val="righ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957"/>
    <w:rsid w:val="00031325"/>
    <w:rsid w:val="00082437"/>
    <w:rsid w:val="00293B83"/>
    <w:rsid w:val="003F08D8"/>
    <w:rsid w:val="0049208F"/>
    <w:rsid w:val="004B7E44"/>
    <w:rsid w:val="004D5252"/>
    <w:rsid w:val="004F2B86"/>
    <w:rsid w:val="005A718F"/>
    <w:rsid w:val="006A3CE7"/>
    <w:rsid w:val="007516CF"/>
    <w:rsid w:val="00751A4F"/>
    <w:rsid w:val="008B33BC"/>
    <w:rsid w:val="008D064A"/>
    <w:rsid w:val="009120E9"/>
    <w:rsid w:val="00945900"/>
    <w:rsid w:val="009C396C"/>
    <w:rsid w:val="00AE3065"/>
    <w:rsid w:val="00B30AA6"/>
    <w:rsid w:val="00B572B4"/>
    <w:rsid w:val="00B67C5F"/>
    <w:rsid w:val="00D93957"/>
    <w:rsid w:val="00DB26A7"/>
    <w:rsid w:val="00E76CAD"/>
    <w:rsid w:val="00E94B5F"/>
    <w:rsid w:val="00F060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830CDF"/>
  <w15:chartTrackingRefBased/>
  <w15:docId w15:val="{2E75B3B4-1DAD-4652-85AC-A9BF20D7A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NormalWeb">
    <w:name w:val="Normal (Web)"/>
    <w:basedOn w:val="Normal"/>
    <w:uiPriority w:val="99"/>
    <w:semiHidden/>
    <w:unhideWhenUsed/>
    <w:rsid w:val="00D93957"/>
    <w:pPr>
      <w:spacing w:before="100" w:beforeAutospacing="1" w:after="100" w:afterAutospacing="1" w:line="240" w:lineRule="auto"/>
    </w:pPr>
    <w:rPr>
      <w:rFonts w:ascii="Times New Roman" w:eastAsia="Times New Roman" w:hAnsi="Times New Roman" w:cs="Times New Roman"/>
      <w:color w:val="auto"/>
      <w:sz w:val="24"/>
      <w:szCs w:val="24"/>
      <w:lang w:val="en-CA" w:eastAsia="en-CA"/>
    </w:rPr>
  </w:style>
  <w:style w:type="character" w:customStyle="1" w:styleId="ellipsible">
    <w:name w:val="ellipsible"/>
    <w:basedOn w:val="DefaultParagraphFont"/>
    <w:rsid w:val="00D93957"/>
  </w:style>
  <w:style w:type="paragraph" w:styleId="ListParagraph">
    <w:name w:val="List Paragraph"/>
    <w:basedOn w:val="Normal"/>
    <w:uiPriority w:val="34"/>
    <w:unhideWhenUsed/>
    <w:qFormat/>
    <w:rsid w:val="00751A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6152875">
      <w:bodyDiv w:val="1"/>
      <w:marLeft w:val="0"/>
      <w:marRight w:val="0"/>
      <w:marTop w:val="0"/>
      <w:marBottom w:val="0"/>
      <w:divBdr>
        <w:top w:val="none" w:sz="0" w:space="0" w:color="auto"/>
        <w:left w:val="none" w:sz="0" w:space="0" w:color="auto"/>
        <w:bottom w:val="none" w:sz="0" w:space="0" w:color="auto"/>
        <w:right w:val="none" w:sz="0" w:space="0" w:color="auto"/>
      </w:divBdr>
    </w:div>
    <w:div w:id="1096052657">
      <w:bodyDiv w:val="1"/>
      <w:marLeft w:val="0"/>
      <w:marRight w:val="0"/>
      <w:marTop w:val="0"/>
      <w:marBottom w:val="0"/>
      <w:divBdr>
        <w:top w:val="none" w:sz="0" w:space="0" w:color="auto"/>
        <w:left w:val="none" w:sz="0" w:space="0" w:color="auto"/>
        <w:bottom w:val="none" w:sz="0" w:space="0" w:color="auto"/>
        <w:right w:val="none" w:sz="0" w:space="0" w:color="auto"/>
      </w:divBdr>
    </w:div>
    <w:div w:id="1128007104">
      <w:bodyDiv w:val="1"/>
      <w:marLeft w:val="0"/>
      <w:marRight w:val="0"/>
      <w:marTop w:val="0"/>
      <w:marBottom w:val="0"/>
      <w:divBdr>
        <w:top w:val="none" w:sz="0" w:space="0" w:color="auto"/>
        <w:left w:val="none" w:sz="0" w:space="0" w:color="auto"/>
        <w:bottom w:val="none" w:sz="0" w:space="0" w:color="auto"/>
        <w:right w:val="none" w:sz="0" w:space="0" w:color="auto"/>
      </w:divBdr>
    </w:div>
    <w:div w:id="1690064912">
      <w:bodyDiv w:val="1"/>
      <w:marLeft w:val="0"/>
      <w:marRight w:val="0"/>
      <w:marTop w:val="0"/>
      <w:marBottom w:val="0"/>
      <w:divBdr>
        <w:top w:val="none" w:sz="0" w:space="0" w:color="auto"/>
        <w:left w:val="none" w:sz="0" w:space="0" w:color="auto"/>
        <w:bottom w:val="none" w:sz="0" w:space="0" w:color="auto"/>
        <w:right w:val="none" w:sz="0" w:space="0" w:color="auto"/>
      </w:divBdr>
    </w:div>
    <w:div w:id="1715160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urses.bootcampspot.com/courses/3965"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courses.bootcampspot.com/courses/3965" TargetMode="External"/><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Business%20report%20(Professional%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F4C0EC509FA41E28A715AC2EAEE0BE9"/>
        <w:category>
          <w:name w:val="General"/>
          <w:gallery w:val="placeholder"/>
        </w:category>
        <w:types>
          <w:type w:val="bbPlcHdr"/>
        </w:types>
        <w:behaviors>
          <w:behavior w:val="content"/>
        </w:behaviors>
        <w:guid w:val="{5D2B19F0-6548-4A6E-997A-77A6D583F668}"/>
      </w:docPartPr>
      <w:docPartBody>
        <w:p w:rsidR="000F0841" w:rsidRDefault="00E3752A">
          <w:pPr>
            <w:pStyle w:val="8F4C0EC509FA41E28A715AC2EAEE0BE9"/>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52A"/>
    <w:rsid w:val="000F0841"/>
    <w:rsid w:val="00E31FBC"/>
    <w:rsid w:val="00E3752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4C0EC509FA41E28A715AC2EAEE0BE9">
    <w:name w:val="8F4C0EC509FA41E28A715AC2EAEE0B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Business report (Professional design)</Template>
  <TotalTime>34</TotalTime>
  <Pages>3</Pages>
  <Words>224</Words>
  <Characters>1281</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Module 1 Excel</dc:subject>
  <dc:creator>hp</dc:creator>
  <cp:keywords/>
  <dc:description/>
  <cp:lastModifiedBy>hajar mayoun</cp:lastModifiedBy>
  <cp:revision>8</cp:revision>
  <dcterms:created xsi:type="dcterms:W3CDTF">2023-07-27T18:37:00Z</dcterms:created>
  <dcterms:modified xsi:type="dcterms:W3CDTF">2023-07-28T03:45:00Z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530ff7c7-49cd-4eea-b623-14e35d5a5dc9</vt:lpwstr>
  </property>
</Properties>
</file>